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89860" w14:textId="77EEBD73" w:rsidR="00194621" w:rsidRPr="00EC0947" w:rsidRDefault="00EC0947" w:rsidP="00EC0947">
      <w:pPr>
        <w:pStyle w:val="Heading2"/>
        <w:ind w:left="-5"/>
        <w:jc w:val="center"/>
        <w:rPr>
          <w:rFonts w:ascii="Arial" w:hAnsi="Arial" w:cs="Arial"/>
          <w:sz w:val="44"/>
          <w:u w:val="none"/>
          <w:vertAlign w:val="subscript"/>
        </w:rPr>
      </w:pPr>
      <w:r w:rsidRPr="00EC0947">
        <w:rPr>
          <w:rFonts w:ascii="Arial" w:hAnsi="Arial" w:cs="Arial"/>
          <w:sz w:val="44"/>
          <w:u w:val="none"/>
          <w:vertAlign w:val="subscript"/>
        </w:rPr>
        <w:t>ATA de reunião - 12.08.2026</w:t>
      </w:r>
    </w:p>
    <w:p w14:paraId="701804F2" w14:textId="1CE6CCB5" w:rsidR="00EC0947" w:rsidRPr="00EC0947" w:rsidRDefault="00EC0947" w:rsidP="00EC0947">
      <w:pPr>
        <w:jc w:val="center"/>
        <w:rPr>
          <w:rFonts w:ascii="Arial" w:hAnsi="Arial" w:cs="Arial"/>
          <w:b/>
          <w:sz w:val="32"/>
        </w:rPr>
      </w:pPr>
      <w:r w:rsidRPr="00EC0947">
        <w:rPr>
          <w:rFonts w:ascii="Arial" w:hAnsi="Arial" w:cs="Arial"/>
          <w:b/>
          <w:sz w:val="32"/>
        </w:rPr>
        <w:t>Grupo 10</w:t>
      </w:r>
    </w:p>
    <w:p w14:paraId="71EAC434" w14:textId="5D47ECD5" w:rsidR="00EC0947" w:rsidRPr="00EC0947" w:rsidRDefault="00EC0947" w:rsidP="00EC0947">
      <w:pPr>
        <w:jc w:val="center"/>
        <w:rPr>
          <w:rFonts w:ascii="Arial" w:hAnsi="Arial" w:cs="Arial"/>
          <w:sz w:val="26"/>
        </w:rPr>
      </w:pPr>
      <w:r w:rsidRPr="00EC0947">
        <w:rPr>
          <w:rFonts w:ascii="Arial" w:hAnsi="Arial" w:cs="Arial"/>
          <w:b/>
          <w:sz w:val="26"/>
        </w:rPr>
        <w:t>Presentes:</w:t>
      </w:r>
      <w:r w:rsidRPr="00EC0947">
        <w:rPr>
          <w:rFonts w:ascii="Arial" w:hAnsi="Arial" w:cs="Arial"/>
          <w:sz w:val="26"/>
        </w:rPr>
        <w:t xml:space="preserve"> Lucas Tertuliano das Neves, Arthur Bispo dos Santos, Eric Barbosa Costa, Clara Carolina Augusto Garcia, Leonardo Ferraz Scavazza</w:t>
      </w:r>
    </w:p>
    <w:p w14:paraId="7793A218" w14:textId="2B55803F" w:rsidR="00EC0947" w:rsidRPr="00EC0947" w:rsidRDefault="00EC0947" w:rsidP="00EC0947">
      <w:pPr>
        <w:jc w:val="center"/>
        <w:rPr>
          <w:rFonts w:ascii="Arial" w:hAnsi="Arial" w:cs="Arial"/>
          <w:sz w:val="26"/>
        </w:rPr>
      </w:pPr>
      <w:r w:rsidRPr="00EC0947">
        <w:rPr>
          <w:rFonts w:ascii="Arial" w:hAnsi="Arial" w:cs="Arial"/>
          <w:b/>
          <w:sz w:val="26"/>
        </w:rPr>
        <w:t>Ausentes (se houver):</w:t>
      </w:r>
      <w:r w:rsidRPr="00EC0947">
        <w:rPr>
          <w:rFonts w:ascii="Arial" w:hAnsi="Arial" w:cs="Arial"/>
          <w:sz w:val="26"/>
        </w:rPr>
        <w:t xml:space="preserve"> Lucas Tertuliano das Neves, Eric Barbosa Costa</w:t>
      </w:r>
    </w:p>
    <w:p w14:paraId="76288841" w14:textId="0A25B4B3" w:rsidR="00EC0947" w:rsidRPr="00EC0947" w:rsidRDefault="00EC0947" w:rsidP="00EC0947">
      <w:pPr>
        <w:jc w:val="center"/>
        <w:rPr>
          <w:rFonts w:ascii="Arial" w:hAnsi="Arial" w:cs="Arial"/>
          <w:sz w:val="26"/>
        </w:rPr>
      </w:pPr>
      <w:r w:rsidRPr="00EC0947">
        <w:rPr>
          <w:rFonts w:ascii="Arial" w:hAnsi="Arial" w:cs="Arial"/>
          <w:b/>
          <w:sz w:val="26"/>
        </w:rPr>
        <w:t>Assunto:</w:t>
      </w:r>
      <w:r w:rsidRPr="00EC0947">
        <w:rPr>
          <w:rFonts w:ascii="Arial" w:hAnsi="Arial" w:cs="Arial"/>
          <w:sz w:val="26"/>
        </w:rPr>
        <w:t xml:space="preserve"> Definição de beneficiário</w:t>
      </w:r>
    </w:p>
    <w:p w14:paraId="4F455B43" w14:textId="6391F943" w:rsidR="00EC0947" w:rsidRPr="00EC0947" w:rsidRDefault="00EC0947" w:rsidP="00EC0947">
      <w:pPr>
        <w:jc w:val="center"/>
        <w:rPr>
          <w:rFonts w:ascii="Arial" w:hAnsi="Arial" w:cs="Arial"/>
          <w:sz w:val="26"/>
        </w:rPr>
      </w:pPr>
      <w:r w:rsidRPr="00EC0947">
        <w:rPr>
          <w:rFonts w:ascii="Arial" w:hAnsi="Arial" w:cs="Arial"/>
          <w:b/>
          <w:sz w:val="26"/>
        </w:rPr>
        <w:t>Próximos passos:</w:t>
      </w:r>
      <w:r w:rsidRPr="00EC0947">
        <w:rPr>
          <w:rFonts w:ascii="Arial" w:hAnsi="Arial" w:cs="Arial"/>
          <w:sz w:val="26"/>
        </w:rPr>
        <w:t xml:space="preserve"> O grupo foi fragmentado em 2 responsabilidades: Clara e Leonardo: pesquisar a solução da ONG e Lucas, Arthur e Eric: pesquisar com relação a solução do microempreendedor</w:t>
      </w:r>
    </w:p>
    <w:p w14:paraId="6D6FB01B" w14:textId="72146F0E" w:rsidR="00EC0947" w:rsidRPr="00EC0947" w:rsidRDefault="00EC0947" w:rsidP="00EC0947">
      <w:pPr>
        <w:jc w:val="center"/>
        <w:rPr>
          <w:rFonts w:ascii="Arial" w:hAnsi="Arial" w:cs="Arial"/>
          <w:sz w:val="26"/>
        </w:rPr>
      </w:pPr>
      <w:r w:rsidRPr="00EC0947">
        <w:rPr>
          <w:rFonts w:ascii="Arial" w:hAnsi="Arial" w:cs="Arial"/>
          <w:b/>
          <w:sz w:val="26"/>
        </w:rPr>
        <w:t>Objetivo:</w:t>
      </w:r>
      <w:r w:rsidRPr="00EC0947">
        <w:rPr>
          <w:rFonts w:ascii="Arial" w:hAnsi="Arial" w:cs="Arial"/>
          <w:sz w:val="26"/>
        </w:rPr>
        <w:t xml:space="preserve"> Cada grupo tem como objetivo desejável definir 3 possíveis soluções</w:t>
      </w:r>
    </w:p>
    <w:sectPr w:rsidR="00EC0947" w:rsidRPr="00EC0947" w:rsidSect="00EC0947">
      <w:headerReference w:type="even" r:id="rId7"/>
      <w:headerReference w:type="default" r:id="rId8"/>
      <w:headerReference w:type="first" r:id="rId9"/>
      <w:pgSz w:w="11906" w:h="16838"/>
      <w:pgMar w:top="751" w:right="1790" w:bottom="1428" w:left="1702" w:header="720" w:footer="720" w:gutter="0"/>
      <w:cols w:space="720"/>
      <w:vAlign w:val="center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FA8CE" w14:textId="77777777" w:rsidR="00624C67" w:rsidRDefault="00624C67">
      <w:pPr>
        <w:spacing w:after="0" w:line="240" w:lineRule="auto"/>
      </w:pPr>
      <w:r>
        <w:separator/>
      </w:r>
    </w:p>
  </w:endnote>
  <w:endnote w:type="continuationSeparator" w:id="0">
    <w:p w14:paraId="100E62CB" w14:textId="77777777" w:rsidR="00624C67" w:rsidRDefault="00624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7FCED" w14:textId="77777777" w:rsidR="00624C67" w:rsidRDefault="00624C67">
      <w:pPr>
        <w:spacing w:after="0" w:line="240" w:lineRule="auto"/>
      </w:pPr>
      <w:r>
        <w:separator/>
      </w:r>
    </w:p>
  </w:footnote>
  <w:footnote w:type="continuationSeparator" w:id="0">
    <w:p w14:paraId="055F1AED" w14:textId="77777777" w:rsidR="00624C67" w:rsidRDefault="00624C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DE557" w14:textId="77777777" w:rsidR="00194621" w:rsidRDefault="00D7246B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ED9345A" wp14:editId="5DBA1BF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1491"/>
              <wp:effectExtent l="0" t="0" r="0" b="0"/>
              <wp:wrapNone/>
              <wp:docPr id="2616" name="Group 26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1491"/>
                        <a:chOff x="0" y="0"/>
                        <a:chExt cx="7560564" cy="10691491"/>
                      </a:xfrm>
                    </wpg:grpSpPr>
                    <pic:pic xmlns:pic="http://schemas.openxmlformats.org/drawingml/2006/picture">
                      <pic:nvPicPr>
                        <pic:cNvPr id="2617" name="Picture 26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3800" cy="106649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A0AE21B" id="Group 2616" o:spid="_x0000_s1026" style="position:absolute;margin-left:0;margin-top:0;width:595.3pt;height:841.85pt;z-index:-251658240;mso-position-horizontal-relative:page;mso-position-vertical-relative:page" coordsize="75605,1069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+X/AMcNJGhfFHWr&#10;EIIxF5HygYxmCM9MD1r9QK/PX9sLRV0/4z6reKjIt55WBjC/JbQjjj35r7XhWpy4ucO8fyaPkOJq&#10;fNhYT7S/NM8Pooor9TPzQKKKKACiiigAooooA/Xqiiiv53P3oKKKKACiiigAooooAK/EL49/8lZ1&#10;3/th/wCiI6/b2vxC+Pf/ACVnXf8Ath/6Ijr1MB8UjOpsef0UUV7JiFFFFABRRRQAUUUUAe//ALBX&#10;/J2Pgb/t+/8ASC4r9fq/IH9gr/k7HwN/2/f+kFxX6/V4eO/iL0/zNobBRRRXnGg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G/7eWheRf+GNSjjH7/AO1ea6rz8ot1&#10;XJx/M19kV4H+2Z4c/tX4U3GpCLzH0/btIXJHmTwKcce3qK93I63scwpPu7ffoeLnNL22AqJdFf7t&#10;T4Booor9rPx8KKKKACiiigAooooA/Xqiiiv53P3oKKKKACiiigAooooAK/EL49/8lZ13/th/6Ijr&#10;9va/EL49/wDJWdd/7Yf+iI69TAfFIzqbHn9FFFeyYhRRRQAUUUUAFFFFAHv/AOwV/wAnY+Bv+37/&#10;ANILiv1+r8gf2Cv+TsfA3/b9/wCkFxX6/V4eO/iL0/zNobBRRRXnGg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AfHP4awfFb4bap4fkjTzrjyvLmwN8e2aNzt&#10;O1sZCYOBzXf0VrSqSo1I1Ibp3XyM6tONaEqc9mrH4iXVpPYztBcwyW8y43RyqVYZGRkH2NRV9Gft&#10;s/CP/hXnxJ/ta0i8vStY/wCPdVXATyoYFbgIFGWY9Cfwr5zr94wmJji6EK8NpI/EMVh5YWtKjPeL&#10;Ciiius5QooooA+uqKKK/PDkCiiigAooooAKKKKACvtX4Q/8AJO9J/wC23/o56+Kq+1fhD/yTvSf+&#10;23/o568PNv4UfX9D7fhP/eqn+H9UdjRRRXyx+o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eN/tT/B9fi58NLq3trd&#10;Ztctdv2Fym4pumhMmCEZhlUP3fx4r8pHRo2KupRh1DDBr9v6/MT9sn4J/wDCrvH/APaGnW3laDqf&#10;/HssceBH5cUCvnaiqMu56E574NfoPC2Ps5YOb31j+q/X7z4PiXA3UcXBbaP9H+n3Hz1RRRX6Ofnw&#10;UUUUAfXVFFFfnhyBRRRQAUUUUAFFFFABX2r8If8Aknek/wDbb/0c9fFVfavwh/5J3pP/AG2/9HPX&#10;h5t/Cj6/ofb8J/71U/w/qjsaKKK+WP1E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rzD9ob4QW3xj+Ht3pJjjGojZ9&#10;luGUbov3sbPtbYxXKx4OBz3r0+itqNWdCpGrTdmndGNalCvTlSmrp6H4j6jp1zpN5JaXkEltcR43&#10;RSoUZcgEZB56EVXr7B/bs+A40DWl8baLZlLG8z9ujt4sRW+xbeGPARAF3En7zcnp6V8fV+54HGQx&#10;2HjXh138n1R+LY3CTwVeVGfT8V0YUUUV3nCfXVFFFfnhyBRRRQAUUUUAFFFFABX2r8If+Sd6T/22&#10;/wDRz18VV9q/CH/knek/9tv/AEc9eHm38KPr+h9vwn/vVT/D+qOxooor5Y/U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4G/bY/ZsbRb9vGfhnT9th&#10;L/x+2trD8kOBBFHsWOMBcksTubnnHpXxxX7aatpFlruny2OoWsN7Zy43wXEayI2CCMqwIOCAfwr8&#10;8viH+wz4lsfGOoQeHF+0aKvl+RJOJWc5jUtkpBt+9u6fzr9LyLO4Ol9XxUrOOzfVf5o/Os7yaaq+&#10;3w0bqW6XR/8ABNOiiisT88CiiigAooooAKKKKACvtX4Q/wDJO9J/7bf+jnr4qr7V+EP/ACTvSf8A&#10;tt/6OevDzb+FH1/Q+34T/wB6qf4f1R2NFFFfLH6i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+&#10;fNFFFfop/O4UUUUAFFFFABRRRQAV9q/CH/knek/9tv8A0c9fFVfavwh/5J3pP/bb/wBHPXh5t/Cj&#10;6/ofb8J/71U/w/qjsaKKK+WP1E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8+aKKK/RT+dwooo&#10;oAKKKKACiiigAr7V+EP/ACTvSf8Att/6OeviqvtX4Q/8k70n/tt/6OevDzb+FH1/Q+34T/3qp/h/&#10;VHY0UUV8sfqI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H580UUV+in87hRRRQAUUUUAFFFFABX&#10;2r8If+Sd6T/22/8ARz18VV9q/CH/AJJ3pP8A22/9HPXh5t/Cj6/ofb8J/wC9VP8AD+qOxooor5Y/&#10;UQ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Pz5ooor9FP53CiiigAooooAKKKKACvtX4Q/8k70n&#10;/tt/6OeviqvtX4Q/8k70n/tt/wCjnrw82/hR9f0Pt+E/96qf4f1R2NFFFfLH6i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+fNFFFfop/O4UUUUAFFFFABRRRQAV9q/CH/AJJ3pP8A22/9HPXxVX2r&#10;8If+Sd6T/wBtv/Rz14ebfwo+v6H2/Cf+9VP8P6o7Giiivlj9R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/Pmiiiv0U/ncKKKKACiiigAooooAK+1fhD/yTvSf+23/AKOeviqvtX4Q/wDJO9J/7bf+&#10;jnrw82/hR9f0Pt+E/wDeqn+H9UdjRRRXyx+o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nzRR&#10;RX6KfzuFFFFABRRRQAUUUUAFfavwh/5J3pP/AG2/9HPXxVX2r8If+Sd6T/22/wDRz14ebfwo+v6H&#10;2/Cf+9VP8P6o7Giiivlj9R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Hif7aH/JtPjH/ALc//SyCvwor91/20P8Ak2nx&#10;j/25/wDpZBX4UV7eA+B+pz1Nwooor0jIKKKKACiiigAooooA/T2iiivYPwQKKKKACiiigAooooAK&#10;+1fhD/yTvSf+23/o56+Kq+1fhD/yTvSf+23/AKOevDzb+FH1/Q+34T/3qp/h/VHY0UUV8sfqI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4n+2h/ybT4x/wC3P/0sgr8KK/df9tD/AJNp8Y/9uf8A6WQV+FFe3gPgfqc9TcKKKK9IyCii&#10;igAooooAKKKKAP09ooor2D8ECiiigAooooAKKKKACvtX4Q/8k70n/tt/6OeviqvtX4Q/8k70n/tt&#10;/wCjnrw82/hR9f0Pt+E/96qf4f1R2NFFFfLH6i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eJ/tof8m0+Mf8Atz/9LIK/Civ3X/bQ&#10;/wCTafGP/bn/AOlkFfhRXt4D4H6nPU3CiiivSMgooooAKKKKACiiigD9PaKKK9g/BAooooAKKKKA&#10;CiiigAr7V+EP/JO9J/7bf+jnr4qr7V+EP/JO9J/7bf8Ao568PNv4UfX9D7fhP/eqn+H9UdjRRRXy&#10;x+o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Hif7aH/JtPjH/ALc//SyCvwor91/20P8Ak2nxj/25/wDpZBX4UV7eA+B+pz1Nwooo&#10;r0jIKKKKACiiigAooooA/T2iiivYPwQKKKKACiiigAooooAK+1fhD/yTvSf+23/o56+Kq+1fhD/y&#10;TvSf+23/AKOevDzb+FH1/Q+34T/3qp/h/VHY0UUV8sfqI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4n+2h/ybT4x/wC3P/0sgr8K&#10;K/df9tD/AJNp8Y/9uf8A6WQV+FFe3gPgfqc9TcKKKK9IyCiiigAooooAKKKKAP09ooor2D8ECiii&#10;gAooooAKKKKACvtX4Q/8k70n/tt/6OeviqvtX4Q/8k70n/tt/wCjnrw82/hR9f0Pt+E/96qf4f1R&#10;2NFFFfLH6i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eJ/tof8m0+Mf8Atz/9LIK/Civ3X/bQ/wCTafGP/bn/AOlkFfhRXt4D4H6n&#10;PU3CiiivSMgooooAKKKKACiiigD9PaKKK9g/BAooooAKKKKACiiigAr7i+HUKQeDtPRFCqPMwAMf&#10;8tGr4dr7s8HWpsvDlpCxBK7+R7uxrwc3fuQXmfecJL99VfkvzNqiiivmD9M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PE/20P+Ta&#10;fGP/AG5/+lkFfhRX7r/tof8AJtPjH/tz/wDSyCvwor28B8D9TnqbhRRRXpGQUUUUAFFFFABRRRQB&#10;+ntFFFewfggUUUUAFFFFABRRRQAoBJwBk19/2dqllbpChYqucFuvJzXwt4Usf7S1+1tsK2/fwwyO&#10;EJ/pX3fXzmby1hH1/Q/RuEoe7Wn6L8wooor50/Q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xP8AbQ/5Np8Y/wDbn/6WQV+FFfuv&#10;+2h/ybT4x/7c/wD0sgr8KK9vAfA/U56m4UUUV6RkFFFFABRRRQAUUUUAfp7RRRXsH4IFFFFABRRR&#10;QAUUUUAd18EtNOp/ErSISm6M+duJGQP3MhGePavsyvl/9mTSmu/FF1egZW02ZOOm9JR6V9QV8lmk&#10;+avbsj9Z4XpcmBc/5pP9F+gUUUV459e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eJ/tof8m0+Mf+3P8A9LIK/Civ3X/bQ/5Np8Y/&#10;9uf/AKWQV+FFe3gPgfqc9TcKKKK9IyCiiigAooooAKKKKAP09ooor2D8ECiiigAooooAKKKKAPpr&#10;9mDRjZ6BqGoFMC98va2Oux5VPb/GvbK474SaGfDvgDTLJlKyR+buLDk5lcjPA9a7GvhMVU9pXnLz&#10;P3PK6H1fBUqfkvver/MKKKK5T1Q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xP9tD/k2nxj/25/8ApZBX4UV+6/7aH/JtPjH/ALc/&#10;/SyCvwor28B8D9TnqbhRRRXpGQUUUUAFFFFABRRRQB+ntFFFewfggUUUUAFFFFABWx4S0N/EniG0&#10;01AS02/AHshb0Pp6Vj17F+zV4a/tPxVLqjJlNPxgkcfvI5V9Pb1Fc+IqeypSn2R6GX4f63iqdHu9&#10;fTr+B9RRxpEgRFVFHRVGAKdRRXwR+8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4n+2h/ybT4x/7c//AEsgr8KK/df9tD/k&#10;2nxj/wBuf/pZBX4UV7eA+B+pz1Nwooor0jIKKKKACiiigAooooA/T2iiivYPwQKKKKACiiigAr64&#10;/Z/8LHQPBEV1LGYrq8z5qsuD8ksgXPAPQ96+X/CPh6XxV4gtdMiV2effjYCTwjN2B/u+lfdFpaxW&#10;VukMKBI1zhVAAGTntXg5tVtCNJddT7zhXCc9WeKltHRer3/D8yaiiivmD9M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+fNFFFfop/O4UUUUAFe1fs4+BTqutvrlzCDbWePLEq/LJvWVDjK4OCB0PFeP6bp1xq17HaWs&#10;TTTyZ2oilicAk8DnoDX254G8JweC/DltpkIUmLdukAGWy7MMkAZxu9K8nMsR7KlyLeX5H1vDmA+t&#10;Yr2017sNfn0/zOgooor5A/Ww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/Pmiiiv&#10;0U/ncKKK6TwH4Ku/HWvw6fbIwRs+ZNg7I/kZhuYKcZ24HFTKShFylsjWlTnWmqcFdvRHrP7OPw7M&#10;sz+Ir+H5Ex9kDLwciWN85X6dD9a+iap6TpNrolhHZ2cKQW8edqIoUDJJPAAHUmrlfDYmu8RUc2fu&#10;GW4KOX4aNGO/XzYUUUVynp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+fNFFFfo&#10;p/O4+GGS4kEcUbSyHoiAkn8K+v8A4NfDdPAugB7mNTqlx/rmxwu1327SVDfdbnNea/AD4Um8mGv6&#10;tb5gT/j2hlTh8iRH3BlwcHBGD9a+jq+ZzLFcz9jB6Lc/S+G8r9nH65WWr+H07/MKKKK8A+9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/PmvQvhJ8MLjx5q4eeN49Li/1kuCN2&#10;VfG0lSp+Zec1h+BPAeo+PNWFnZJhB/rJ3DeXH8rEbmCnGdpAr7J8MeF9P8JaXHY6dCscSZy+1QzZ&#10;YtyVAzjca+vx+MVCPJD4n+B+R5FlDx1T21Vfu4/i+3+ZoWVlBp1slvbQpBAmdscahVGTk4A46k1P&#10;RRXyG+p+tpJKyCiiigY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M+BPAO&#10;m+A9KFpZRAyH/WXDqvmSfMxG5gozjcQPaumooq5zlOTlJ3ZlSpQowVOmrJBRRRUGo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V7+/h0y0kubh9kKY3NgnGSAOnua8G1r4t6neanNNaN9nt227&#10;Y8K2PlAPJTPXNfM5zxBg8jUPrF3KWyW9u/p0/pnrYDLK+YOXstEur/I+gaKKK+mPJ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QkKMnpS15T8YPHX2SNtGs2zK3+vOPufcdeq&#10;8556GvHzbM6OUYSWKr9Nl3fRL+tFqd2CwlTHVlRp9d32Xc5b4oePT4jvPsdq3+gxd8ffyEPdQRgg&#10;1wFFFfyxmGPr5niZ4rEO8pfguiXkj9jw2Gp4SkqNJaL+rn19RRRX9fn4c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Uc86W0TSSNtRepxmk2oq7GlfRHPePPF8fhHSDP965f/AFUf&#10;I3YZQ3OCBw3evmqed7mVpJG3O3U4xW9448UyeK9akuekAx5af3flUHnAJ5XvXO1/MnFOevOcY1Tf&#10;7qGkfPvL59PK3mfreT5csBQvJe/LV/5fL8wooor4s98+vqKKK/tA/B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8o+NHi8W8A0W3bLyf6/j7uCjr1HOfY16Prusw6Bpc19P/q4sZ69&#10;2A7A+tfLmqanPrF/Ld3Lb5pMbmwBnAAHQAdBX5lxxnX1LCLA0X79Xfyj1/8AAtvS59dw9gPrFb6x&#10;Ne7Dbzf/AAN/uKlFFFfz4fpoUUUUAfX1FFFf2gfgg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VQ13V4tB0qe+n/wBVFtz17sF7A+tZ1KkKMJVKjtFK7fZLcqEZTkoRV2zyP42eJ/tN9HpM&#10;LYEGfOGOu4RsvUfyNeWVYvr2TULp7iU5kfGTx2GO30qvX8mZxmM81x1TFz+09F2S2X3fiftWBwsc&#10;Fh40Y9N/XqFFFFeMd4UUUUAfX1FFFf2gfgg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5H8cfEG2O20uJs7t3nDHT/Vsvb+Rr1p3EalmOAK+WvFWtHxDrtzfk583b+ihfQelfm/HWZfU8uWG&#10;g/equ3/bq1f6L0bPquHcJ7fFe2ltDX5vb9WZFFFFfzufqIUUUUAFFFFAH19RRRX9oH4I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cb8VdaGk+E7lVOJ5dvl8ekiZ7Y6GvnOvTfjhrX2vWbfT&#10;1/5dN2733LGw7f1rzKv5q40x/wBdzacIv3aa5V6rV/i7fI/WMgw3sMFGT3nr/l+AUUUV8IfRhRRR&#10;QAUUUUAfX1FFFf2gfgg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XP8Aj3UjpHhO+uxwY/L/&#10;AFkUeh9a5sTXjhaE689oJt+iVzWlTdapGnHeTS+8+dfE+rnXdcub4nJl2/ooHoPSsuiiv49rVZ16&#10;kqtR3lJtv1erP3KEI04KEdloFFFFZGgUUUUAFFFFAH19RRRX9oH4I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5n8ctSNrotraZ4ut3/jrRn0r0yvDfjjf/aNbtrbP/Hvu/8AHljNfF8Y4n6tk1az&#10;1laP3vX8Lnv5FS9rj4X2V39y/wA7HmdFFFfzGfrgUUUUAFFFFABRRRQB9fUUUV/aB+C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NnxRvPtvjfUZBwn7vA9P3SV9J18pa/c/bNXnmxjdt/8AQQK/&#10;J/EOty4OhR/mk39yt/7cfacL0716lTsrfe/+AZ1FFFfg5+jhRRRQAUUUUAFFFFAH19RRRX9oH4I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FdTi2gaQjIXHH418jV9VeJpmt9EuZEOGG3H/fQr5Vr&#10;8Q8Ral6uGp9lJ/e1/kfoPC0bQqy7tfhf/MKKKK/Hj7oKKKKACiiigAooooA+vqKKK/tA/B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MHx1cG18K30oGSuzj/ga18v19NfET/kTtQ/7Z/+jFr5lr8F&#10;8Q2/r1FdOT9WfpHDCX1eo/736IKKKK/KT7MKKKKACiiigAooooA+vqKKK/tA/B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Ob+In/Inah/2z/9GLXzLX018RP+RO1D/tn/AOjFr5lr8D8Q/wDf6P8A&#10;g/8AbmfpPDH+7T/xfogooor8rPsgooooAKKKKACiiigD6+ooor+0D8E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5v4if8idqH/bP/ANGLXzLX018RP+RO1D/tn/6MWvmWvwPxD/3+j/g/9uZ+k8Mf&#10;7tP/ABfogooor8rPsgooooAKKKKACiiigD6+ooor+0D8E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5v4if8idqH/bP/0YtfMtfTXxE/5E7UP+2f8A6MWvmWvwPxD/AN/o/wCD/wBuZ+k8Mf7tP/F+&#10;iCiiivys+yCiiigAooooAKKKKAPr6iiiv7QPwQ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m/i&#10;J/yJ2of9s/8A0YtfMtfTXxE/5E7UP+2f/oxa+Za/A/EP/f6P+D/25n6Twx/u0/8AF+iCiiivys+y&#10;CiiigAooooAKKKKAPr6iiiv7QPwQ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m/iJ/yJ2of9s/&#10;/Ri18y19NfET/kTtQ/7Z/wDoxa+Za/A/EP8A3+j/AIP/AG5n6Twx/u0/8X6IKKKK/Kz7IKKKKACi&#10;iigAooooA+vqKKK/tA/B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Ob+In/Inah/2z/wDRi18y&#10;19NfET/kTtQ/7Z/+jFr5lr8D8Q/9/o/4P/bmfpPDH+7T/wAX6IKKKK/Kz7IKKKKACiiigAooooA+&#10;vqKKK/tA/B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+kP/BHb/mrn/cI/wDb2v0ir83f+CO3&#10;/NXP+4R/7e1+kVfO4v8AjS+X5HVD4UFFFFchYV+Av7Rn/JZfEP8A27/+k8Vfv1X4C/tGf8ll8Q/9&#10;u/8A6TxV6mA+KRjU2PNqKKK9kw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617" o:spid="_x0000_s1027" type="#_x0000_t75" style="position:absolute;width:75438;height:106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E7AFB" w14:textId="77777777" w:rsidR="00194621" w:rsidRDefault="00D7246B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7CFA035" wp14:editId="0341E40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1491"/>
              <wp:effectExtent l="0" t="0" r="0" b="0"/>
              <wp:wrapNone/>
              <wp:docPr id="2613" name="Group 26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1491"/>
                        <a:chOff x="0" y="0"/>
                        <a:chExt cx="7560564" cy="10691491"/>
                      </a:xfrm>
                    </wpg:grpSpPr>
                    <pic:pic xmlns:pic="http://schemas.openxmlformats.org/drawingml/2006/picture">
                      <pic:nvPicPr>
                        <pic:cNvPr id="2614" name="Picture 26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3800" cy="106649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E54B578" id="Group 2613" o:spid="_x0000_s1026" style="position:absolute;margin-left:0;margin-top:0;width:595.3pt;height:841.85pt;z-index:-251657216;mso-position-horizontal-relative:page;mso-position-vertical-relative:page" coordsize="75605,1069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X5f8Axw0kaF8UdasQ&#10;gjEXkfKBjGYIz0wPWv1Ar89f2wtFXT/jPqt4qMi3nlYGML8ltCOOPfmvteFanLi5w7x/Jo+Q4mp8&#10;2FhPtL80zw+iiiv1M/NAooooAKKKKACiiigD9eqKKK/nc/egooooAKKKKACiiigAr8Qvj3/yVnXf&#10;+2H/AKIjr9va/EL49/8AJWdd/wC2H/oiOvUwHxSM6mx5/RRRXsmIUUUUAFFFFABRRRQB7/8AsFf8&#10;nY+Bv+37/wBILiv1+r8gf2Cv+TsfA3/b9/6QXFfr9Xh47+IvT/M2hsFFFFec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8b/t5aF5F/4Y1KOMfv8A7V5rqvPyi3Vc&#10;nH8zX2RXgf7Znhz+1fhTcakIvMfT9u0hckeZPApxx7eor3cjrexzCk+7t9+h4uc0vbYCol0V/u1P&#10;gGiiiv2s/HwooooAKKKKACiiigD9eqKKK/nc/egooooAKKKKACiiigAr8Qvj3/yVnXf+2H/oiOv2&#10;9r8Qvj3/AMlZ13/th/6Ijr1MB8UjOpsef0UUV7JiFFFFABRRRQAUUUUAe/8A7BX/ACdj4G/7fv8A&#10;0guK/X6vyB/YK/5Ox8Df9v3/AKQXFfr9Xh47+IvT/M2hsFFFFec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cB8c/hrB8Vvhtqnh+SNPOuPK8ubA3x7Zo3O07&#10;WxkJg4HNd/RWtKpKjUjUhundfIzq041oSpz2asfiJdWk9jO0FzDJbzLjdHKpVhkZGQfY1FX0Z+2z&#10;8I/+FefEn+1rSLy9K1j/AI91VcBPKhgVuAgUZZj0J/CvnOv3jCYmOLoQrw2kj8QxWHlha0qM94sK&#10;KKK6zlCiiigD66ooor88OQKKKKACiiigAooooAK+1fhD/wAk70n/ALbf+jnr4qr7V+EP/JO9J/7b&#10;f+jnrw82/hR9f0Pt+E/96qf4f1R2NFFFfLH6i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43+1P8H1+Lnw0ure2t1m&#10;1y12/YXKbim6aEyYIRmGVQ/d/HivykdGjYq6lGHUMMGv2/r8xP2yfgn/AMKu8f8A9oadbeVoOp/8&#10;eyxx4EflxQK+dqKoy7noTnvg1+g8LY+zlg5vfWP6r9fvPg+JcDdRxcFto/0f6fcfPVFFFfo5+fBR&#10;RRQB9dUUUV+eHIFFFFABRRRQAUUUUAFfavwh/wCSd6T/ANtv/Rz18VV9q/CH/knek/8Abb/0c9eH&#10;m38KPr+h9vwn/vVT/D+qOxooor5Y/UQ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vMP2hvhBbfGP4e3ekmOMaiNn2W&#10;4ZRui/exs+1tjFcrHg4HPevT6K2o1Z0KkatN2ad0Y1qUK9OVKaunofiPqOnXOk3klpeQSW1xHjdF&#10;KhRlyARkHnoRVevsH9uz4DjQNaXxtotmUsbzP26O3ixFb7Ft4Y8BEAXcSfvNyenpXx9X7ngcZDHY&#10;eNeHXfyfVH4tjcJPBV5UZ9PxXRhRRRXecJ9dUUUV+eHIFFFFABRRRQAUUUUAFfavwh/5J3pP/bb/&#10;ANHPXxVX2r8If+Sd6T/22/8ARz14ebfwo+v6H2/Cf+9VP8P6o7Giiivlj9R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Pgb9tj9mxtFv28Z+GdP22Ev&#10;/H7a2sPyQ4EEUexY4wFySxO5uecelfHFftpq2kWWu6fLY6haw3tnLjfBcRrIjYIIyrAg4IB/Cvzy&#10;+If7DPiWx8Y6hB4cX7Roq+X5Ek4lZzmNS2SkG3727p/Ov0vIs7g6X1fFSs47N9V/mj86zvJpqr7f&#10;DRupbpdH/wAE06KKKxPzwKKKKACiiigAooooAK+1fhD/AMk70n/tt/6OeviqvtX4Q/8AJO9J/wC2&#10;3/o568PNv4UfX9D7fhP/AHqp/h/VHY0UUV8sfqI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58&#10;0UUV+in87hRRRQAUUUUAFFFFABX2r8If+Sd6T/22/wDRz18VV9q/CH/knek/9tv/AEc9eHm38KPr&#10;+h9vwn/vVT/D+qOxooor5Y/UQ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Pz5ooor9FP53Ciiig&#10;AooooAKKKKACvtX4Q/8AJO9J/wC23/o56+Kq+1fhD/yTvSf+23/o568PNv4UfX9D7fhP/eqn+H9U&#10;djRRRXyx+o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nzRRRX6KfzuFFFFABRRRQAUUUUAFfa&#10;vwh/5J3pP/bb/wBHPXxVX2r8If8Aknek/wDbb/0c9eHm38KPr+h9vwn/AL1U/wAP6o7Giiivlj9R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Pmiiiv0U/ncKKKKACiiigAooooAK+1fhD/yTvSf+&#10;23/o56+Kq+1fhD/yTvSf+23/AKOevDzb+FH1/Q+34T/3qp/h/VHY0UUV8sfqI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580UUV+in87hRRRQAUUUUAFFFFABX2r8If8Aknek/wDbb/0c9fFVfavw&#10;h/5J3pP/AG2/9HPXh5t/Cj6/ofb8J/71U/w/qjsaKKK+WP1E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8+aKKK/RT+dwooooAKKKKACiiigAr7V+EP/JO9J/7bf8Ao56+Kq+1fhD/AMk70n/tt/6O&#10;evDzb+FH1/Q+34T/AN6qf4f1R2NFFFfLH6i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+fNFFF&#10;fop/O4UUUUAFFFFABRRRQAV9q/CH/knek/8Abb/0c9fFVfavwh/5J3pP/bb/ANHPXh5t/Cj6/ofb&#10;8J/71U/w/qjsaKKK+WP1E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eJ/tof8m0+Mf8Atz/9LIK/Civ3X/bQ/wCTafGP&#10;/bn/AOlkFfhRXt4D4H6nPU3CiiivSMgooooAKKKKACiiigD9PaKKK9g/BAooooAKKKKACiiigAr7&#10;V+EP/JO9J/7bf+jnr4qr7V+EP/JO9J/7bf8Ao568PNv4UfX9D7fhP/eqn+H9UdjRRRXyx+o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if7aH/JtPjH/ALc//SyCvwor91/20P8Ak2nxj/25/wDpZBX4UV7eA+B+pz1Nwooor0jIKKKK&#10;ACiiigAooooA/T2iiivYPwQKKKKACiiigAooooAK+1fhD/yTvSf+23/o56+Kq+1fhD/yTvSf+23/&#10;AKOevDzb+FH1/Q+34T/3qp/h/VHY0UUV8sfqI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4n+2h/ybT4x/wC3P/0sgr8KK/df9tD/&#10;AJNp8Y/9uf8A6WQV+FFe3gPgfqc9TcKKKK9IyCiiigAooooAKKKKAP09ooor2D8ECiiigAooooAK&#10;KKKACvtX4Q/8k70n/tt/6OeviqvtX4Q/8k70n/tt/wCjnrw82/hR9f0Pt+E/96qf4f1R2NFFFfLH&#10;6i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eJ/tof8m0+Mf8Atz/9LIK/Civ3X/bQ/wCTafGP/bn/AOlkFfhRXt4D4H6nPU3Ciiiv&#10;SMgooooAKKKKACiiigD9PaKKK9g/BAooooAKKKKACiiigAr7V+EP/JO9J/7bf+jnr4qr7V+EP/JO&#10;9J/7bf8Ao568PNv4UfX9D7fhP/eqn+H9UdjRRRXyx+o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if7aH/JtPjH/ALc//SyCvwor&#10;91/20P8Ak2nxj/25/wDpZBX4UV7eA+B+pz1Nwooor0jIKKKKACiiigAooooA/T2iiivYPwQKKKKA&#10;CiiigAooooAK+1fhD/yTvSf+23/o56+Kq+1fhD/yTvSf+23/AKOevDzb+FH1/Q+34T/3qp/h/VHY&#10;0UUV8sfqI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4n+2h/ybT4x/wC3P/0sgr8KK/df9tD/AJNp8Y/9uf8A6WQV+FFe3gPgfqc9&#10;TcKKKK9IyCiiigAooooAKKKKAP09ooor2D8ECiiigAooooAKKKKACvuL4dQpB4O09EUKo8zAAx/y&#10;0avh2vuzwdamy8OWkLEErv5Hu7GvBzd+5BeZ95wkv31V+S/M2qKKK+YP0w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8T/bQ/5Np8&#10;Y/8Abn/6WQV+FFfuv+2h/wAm0+Mf+3P/ANLIK/CivbwHwP1OepuFFFFekZBRRRQAUUUUAFFFFAH6&#10;e0UUV7B+CBRRRQAUUUUAFFFFACgEnAGTX3/Z2qWVukKFiq5wW68nNfC3hSx/tLX7W2wrb9/DDI4Q&#10;n+lfd9fOZvLWEfX9D9G4Sh7tafovzCiiivnT9C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PE/wBtD/k2nxj/ANuf/pZBX4UV+6/7&#10;aH/JtPjH/tz/APSyCvwor28B8D9TnqbhRRRXpGQUUUUAFFFFABRRRQB+ntFFFewfggUUUUAFFFFA&#10;BRRRQB3XwS006n8StIhKboz524kZA/cyEZ49q+zK+X/2ZNKa78UXV6BlbTZk46b0lHpX1BXyWaT5&#10;q9uyP1nhelyYFz/mk/0X6BRRRXjn14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4n+2h/ybT4x/7c/wD0sgr8KK/df9tD/k2nxj/2&#10;5/8ApZBX4UV7eA+B+pz1Nwooor0jIKKKKACiiigAooooA/T2iiivYPwQKKKKACiiigAooooA+mv2&#10;YNGNnoGoagUwL3y9rY67HlU9v8a9srjvhJoZ8O+ANMsmUrJH5u4sOTmVyM8D1rsa+ExVT2lecvM/&#10;c8rofV8FSp+S+96v8wooorlPV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PE/20P+TafGP/bn/wClkFfhRX7r/tof8m0+Mf8Atz/9&#10;LIK/CivbwHwP1OepuFFFFekZBRRRQAUUUUAFFFFAH6e0UUV7B+CBRRRQAUUUUAFbHhLQ38SeIbTT&#10;UBLTb8AeyFvQ+npWPXsX7NXhr+0/FUuqMmU0/GCRx+8jlX09vUVz4ip7KlKfZHoZfh/reKp0e719&#10;Ov4H1FHGkSBEVUUdFUYAp1FFfBH7w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if7aH/JtPjH/tz/8ASyCvwor91/20P+Ta&#10;fGP/AG5/+lkFfhRXt4D4H6nPU3CiiivSMgooooAKKKKACiiigD9PaKKK9g/BAooooAKKKKACvrj9&#10;n/wsdA8ERXUsZiurzPmqy4PySyBc8A9D3r5f8I+HpfFXiC10yJXZ59+NgJPCM3YH+76V90WlrFZW&#10;6QwoEjXOFUAAZOe1eDm1W0I0l11PvOFcJz1Z4qW0dF6vf8PzJqKKK+YP0w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580UUV+in87hRRRQAV7V+zj4FOq62+uXMINtZ48sSr8sm9ZUOMrg4IHQ8V4/punXGrXsdpaxN&#10;NPJnaiKWJwCTwOegNfbngbwnB4L8OW2mQhSYt26QAZbLswyQBnG70rycyxHsqXIt5fkfW8OYD61i&#10;vbTXuw1+fT/M6CiiivkD9b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8+aKKK/R&#10;T+dwoorpPAfgq78da/Dp9sjBGz5k2Dsj+RmG5gpxnbgcVMpKEXKWyNaVOdaapwV29Ees/s4/Dsyz&#10;P4iv4fkTH2QMvByJY3zlfp0P1r6JqnpOk2uiWEdnZwpBbx52oihQMkk8AAdSauV8Nia7xFRzZ+4Z&#10;bgo5fho0Y79fNhRRRXKem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580UUV+in&#10;87j4YZLiQRxRtLIeiICSfwr6/wDg18N08C6AHuY1OqXH+ubHC7XfbtJUN91uc15r8APhSbyYa/q1&#10;vmBP+PaGVOHyJEfcGXBwcEYP1r6Or5nMsVzP2MHotz9L4byv2cfrlZav4fTv8wooorwD70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8+a9C+EnwwuPHmrh543j0uL/WS4I3ZV&#10;8bSVKn5l5zWH4E8B6j481YWdkmEH+sncN5cfysRuYKcZ2kCvsnwx4X0/wlpcdjp0KxxJnL7VDNli&#10;3JUDONxr6/H4xUI8kPif4H5HkWUPHVPbVV+7j+L7f5mhZWUGnWyW9tCkECZ2xxqFUZOTgDjqTU9F&#10;FfIb6n62kkrIKKKKB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cz4E8A6b&#10;4D0oWllEDIf9ZcOq+ZJ8zEbmCjONxA9q6aiirnOU5OUndmVKlCjBU6askFFFFQa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VXv7+HTLSS5uH2Qpjc2CcZIA6e5rwbWvi3qd5qc01o32e3bbtj&#10;wrY+UA8lM9c18znPEGDyNQ+sXcpbJb27+nT+metgMsr5g5ey0S6v8j6Booor6Y8k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pCQoyelLXlPxg8dfZI20azbMrf684+59x16rz&#10;nnoa8fNszo5RhJYqv02Xd9Ev60Wp3YLCVMdWVGn13fZdzlvih49PiO8+x2rf6DF3x9/IQ91BGCDX&#10;AUUV/LGYY+vmeJnisQ7yl+C6JeSP2PDYanhKSo0lov6ufX1FFFf1+fhw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RzzpbRNJI21F6nGaTairsaV9Ec9488Xx+EdIM/3rl/8AVR8j&#10;dhlDc4IHDd6+ap53uZWkkbc7dTjFb3jjxTJ4r1qS56QDHlp/d+VQecAnle9c7X8ycU5685xjVN/u&#10;oaR8+8vn08reZ+t5PlywFC8l78tX/l8vzCiiiviz3z6+ooor+0D8E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ryj40eLxbwDRbdsvJ/r+Pu4KOvUc59jXo+u6zDoGlzX0/+rixnr3Y&#10;DsD618uapqc+sX8t3ctvmkxubAGcAAdAB0FfmXHGdfUsIsDRfv1d/KPX/wAC29Ln13D2A+sVvrE1&#10;7sNvN/8AA3+4qUUUV/Ph+mhRRRQB9fUUUV/aB+C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VDXdXi0HSp76f/AFUW3PXuwXsD61nUqQowlUqO0Urt9ktyoRlOShFXbPI/jZ4n+030ekwt&#10;gQZ84Y67hGy9R/I15ZVi+vZNQunuJTmR8ZPHYY7fSq9fyZnGYzzXHVMXP7T0XZLZfd+J+1YHCxwW&#10;HjRj039eoUUUV4x3hRRRQB9fUUUV/aB+C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Xk&#10;fxx8QbY7bS4mzu3ecMdP9Wy9v5GvWncRqWY4Ar5a8Va0fEOu3N+Tnzdv6KF9B6V+b8dZl9Ty5YaD&#10;96q7f9urV/ovRs+q4dwnt8V7aW0Nfm9v1ZkUUUV/O5+ohRRRQAUUUUAfX1FFFf2gfgg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xvxV1oaT4TuVU4nl2+Xx6SJntjoa+c69N+OGtfa9Zt9PX&#10;/l03bvfcsbDt/WvMq/mrjTH/AF3Npwi/dprlXqtX+Lt8j9YyDDewwUZPeev+X4BRRRXwh9GFFFFA&#10;BRRRQB9fUUUV/aB+C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c/wCPdSOkeE767HBj8v8A&#10;WRR6H1rmxNeOFoTrz2gm36JXNaVN1qkacd5NL7z518T6udd1y5vicmXb+igeg9Ky6KK/j2tVnXqS&#10;q1HeUm2/V6s/coQjTgoR2WgUUUVkaBRRRQAUUUUAfX1FFFf2gfgg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mfxy1I2ui2tpni63f+OtGfSvTK8N+ON/9o1u2ts/8e+7/wAeWM18Xxjifq2TVrPW&#10;Vo/e9fwue/kVL2uPhfZXf3L/ADseZ0UUV/MZ+uBRRRQAUUUUAFFFFAH19RRRX9oH4I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82fFG8+2+N9RkHCfu8D0/dJX0nXylr9z9s1eebGN23/wBBAr8n&#10;8Q63Lg6FH+aTf3K3/tx9pwvTvXqVOyt97/4BnUUUV+Dn6OFFFFABRRRQAUUUUAfX1FFFf2gfgg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EV1OLaBpCMhccfjXyNX1V4mma30S5kQ4Ybcf99CvlWvx&#10;DxFqXq4an2Un97X+R+g8LRtCrLu1+F/8wooor8ePugooooAKKKKACiiigD6+ooor+0D8E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wfHVwbXwrfSgZK7OP+BrXy/X018RP+RO1D/tn/6MWvmWvwXx&#10;Db+vUV05P1Z+kcMJfV6j/vfogooor8pPswooooAKKKKACiiigD6+ooor+0D8E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5v4if8idqH/bP/0YtfMtfTXxE/5E7UP+2f8A6MWvmWvwPxD/AN/o/wCD&#10;/wBuZ+k8Mf7tP/F+iCiiivys+yCiiigAooooAKKKKAPr6iiiv7QPwQ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m/iJ/yJ2of9s/8A0YtfMtfTXxE/5E7UP+2f/oxa+Za/A/EP/f6P+D/25n6Twx/u&#10;0/8AF+iCiiivys+yCiiigAooooAKKKKAPr6iiiv7QPwQ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m/iJ/yJ2of9s//Ri18y19NfET/kTtQ/7Z/wDoxa+Za/A/EP8A3+j/AIP/AG5n6Twx/u0/8X6I&#10;KKKK/Kz7IKKKKACiiigAooooA+vqKKK/tA/B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Ob+In&#10;/Inah/2z/wDRi18y19NfET/kTtQ/7Z/+jFr5lr8D8Q/9/o/4P/bmfpPDH+7T/wAX6IKKKK/Kz7IK&#10;KKKACiiigAooooA+vqKKK/tA/B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Ob+In/Inah/2z/9&#10;GLXzLX018RP+RO1D/tn/AOjFr5lr8D8Q/wDf6P8Ag/8AbmfpPDH+7T/xfogooor8rPsgooooAKKK&#10;KACiiigD6+ooor+0D8E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5v4if8idqH/bP/ANGLXzLX&#10;018RP+RO1D/tn/6MWvmWvwPxD/3+j/g/9uZ+k8Mf7tP/ABfogooor8rPsgooooAKKKKACiiigD6+&#10;ooor+0D8E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6Q/8Edv+auf9wj/ANva/SKvzd/4I7f8&#10;1c/7hH/t7X6RV87i/wCNL5fkdUPhQUUUVyFhX4C/tGf8ll8Q/wDbv/6TxV+/VfgL+0Z/yWXxD/27&#10;/wDpPFXqYD4pGNTY82ooor2T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614" o:spid="_x0000_s1027" type="#_x0000_t75" style="position:absolute;width:75438;height:106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53D42" w14:textId="77777777" w:rsidR="00194621" w:rsidRDefault="00D7246B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1D6958D" wp14:editId="7033F8F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1491"/>
              <wp:effectExtent l="0" t="0" r="0" b="0"/>
              <wp:wrapNone/>
              <wp:docPr id="2610" name="Group 26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1491"/>
                        <a:chOff x="0" y="0"/>
                        <a:chExt cx="7560564" cy="10691491"/>
                      </a:xfrm>
                    </wpg:grpSpPr>
                    <pic:pic xmlns:pic="http://schemas.openxmlformats.org/drawingml/2006/picture">
                      <pic:nvPicPr>
                        <pic:cNvPr id="2611" name="Picture 26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3800" cy="106649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0832B1F" id="Group 2610" o:spid="_x0000_s1026" style="position:absolute;margin-left:0;margin-top:0;width:595.3pt;height:841.85pt;z-index:-251656192;mso-position-horizontal-relative:page;mso-position-vertical-relative:page" coordsize="75605,1069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+X/AMcNJGhfFHWr&#10;EIIxF5HygYxmCM9MD1r9QK/PX9sLRV0/4z6reKjIt55WBjC/JbQjjj35r7XhWpy4ucO8fyaPkOJq&#10;fNhYT7S/NM8Pooor9TPzQKKKKACiiigAooooA/Xqiiiv53P3oKKKKACiiigAooooAK/EL49/8lZ1&#10;3/th/wCiI6/b2vxC+Pf/ACVnXf8Ath/6Ijr1MB8UjOpsef0UUV7JiFFFFABRRRQAUUUUAe//ALBX&#10;/J2Pgb/t+/8ASC4r9fq/IH9gr/k7HwN/2/f+kFxX6/V4eO/iL0/zNobBRRRXnGg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G/7eWheRf+GNSjjH7/AO1ea6rz8ot1&#10;XJx/M19kV4H+2Z4c/tX4U3GpCLzH0/btIXJHmTwKcce3qK93I63scwpPu7ffoeLnNL22AqJdFf7t&#10;T4Booor9rPx8KKKKACiiigAooooA/Xqiiiv53P3oKKKKACiiigAooooAK/EL49/8lZ13/th/6Ijr&#10;9va/EL49/wDJWdd/7Yf+iI69TAfFIzqbHn9FFFeyYhRRRQAUUUUAFFFFAHv/AOwV/wAnY+Bv+37/&#10;ANILiv1+r8gf2Cv+TsfA3/b9/wCkFxX6/V4eO/iL0/zNobBRRRXnGg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AfHP4awfFb4bap4fkjTzrjyvLmwN8e2aNzt&#10;O1sZCYOBzXf0VrSqSo1I1Ibp3XyM6tONaEqc9mrH4iXVpPYztBcwyW8y43RyqVYZGRkH2NRV9Gft&#10;s/CP/hXnxJ/ta0i8vStY/wCPdVXATyoYFbgIFGWY9Cfwr5zr94wmJji6EK8NpI/EMVh5YWtKjPeL&#10;Ciiius5QooooA+uqKKK/PDkCiiigAooooAKKKKACvtX4Q/8AJO9J/wC23/o56+Kq+1fhD/yTvSf+&#10;23/o568PNv4UfX9D7fhP/eqn+H9UdjRRRXyx+o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eN/tT/B9fi58NLq3trd&#10;Ztctdv2Fym4pumhMmCEZhlUP3fx4r8pHRo2KupRh1DDBr9v6/MT9sn4J/wDCrvH/APaGnW3laDqf&#10;/HssceBH5cUCvnaiqMu56E574NfoPC2Ps5YOb31j+q/X7z4PiXA3UcXBbaP9H+n3Hz1RRRX6Ofnw&#10;UUUUAfXVFFFfnhyBRRRQAUUUUAFFFFABX2r8If8Aknek/wDbb/0c9fFVfavwh/5J3pP/AG2/9HPX&#10;h5t/Cj6/ofb8J/71U/w/qjsaKKK+WP1E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rzD9ob4QW3xj+Ht3pJjjGojZ9&#10;luGUbov3sbPtbYxXKx4OBz3r0+itqNWdCpGrTdmndGNalCvTlSmrp6H4j6jp1zpN5JaXkEltcR43&#10;RSoUZcgEZB56EVXr7B/bs+A40DWl8baLZlLG8z9ujt4sRW+xbeGPARAF3En7zcnp6V8fV+54HGQx&#10;2HjXh138n1R+LY3CTwVeVGfT8V0YUUUV3nCfXVFFFfnhyBRRRQAUUUUAFFFFABX2r8If+Sd6T/22&#10;/wDRz18VV9q/CH/knek/9tv/AEc9eHm38KPr+h9vwn/vVT/D+qOxooor5Y/U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4G/bY/ZsbRb9vGfhnT9th&#10;L/x+2trD8kOBBFHsWOMBcksTubnnHpXxxX7aatpFlruny2OoWsN7Zy43wXEayI2CCMqwIOCAfwr8&#10;8viH+wz4lsfGOoQeHF+0aKvl+RJOJWc5jUtkpBt+9u6fzr9LyLO4Ol9XxUrOOzfVf5o/Os7yaaq+&#10;3w0bqW6XR/8ABNOiiisT88CiiigAooooAKKKKACvtX4Q/wDJO9J/7bf+jnr4qr7V+EP/ACTvSf8A&#10;tt/6OevDzb+FH1/Q+34T/wB6qf4f1R2NFFFfLH6i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+&#10;fNFFFfop/O4UUUUAFFFFABRRRQAV9q/CH/knek/9tv8A0c9fFVfavwh/5J3pP/bb/wBHPXh5t/Cj&#10;6/ofb8J/71U/w/qjsaKKK+WP1E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8+aKKK/RT+dwooo&#10;oAKKKKACiiigAr7V+EP/ACTvSf8Att/6OeviqvtX4Q/8k70n/tt/6OevDzb+FH1/Q+34T/3qp/h/&#10;VHY0UUV8sfqI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H580UUV+in87hRRRQAUUUUAFFFFABX&#10;2r8If+Sd6T/22/8ARz18VV9q/CH/AJJ3pP8A22/9HPXh5t/Cj6/ofb8J/wC9VP8AD+qOxooor5Y/&#10;UQ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Pz5ooor9FP53CiiigAooooAKKKKACvtX4Q/8k70n&#10;/tt/6OeviqvtX4Q/8k70n/tt/wCjnrw82/hR9f0Pt+E/96qf4f1R2NFFFfLH6i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+fNFFFfop/O4UUUUAFFFFABRRRQAV9q/CH/AJJ3pP8A22/9HPXxVX2r&#10;8If+Sd6T/wBtv/Rz14ebfwo+v6H2/Cf+9VP8P6o7Giiivlj9R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/Pmiiiv0U/ncKKKKACiiigAooooAK+1fhD/yTvSf+23/AKOeviqvtX4Q/wDJO9J/7bf+&#10;jnrw82/hR9f0Pt+E/wDeqn+H9UdjRRRXyx+o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nzRR&#10;RX6KfzuFFFFABRRRQAUUUUAFfavwh/5J3pP/AG2/9HPXxVX2r8If+Sd6T/22/wDRz14ebfwo+v6H&#10;2/Cf+9VP8P6o7Giiivlj9R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Hif7aH/JtPjH/ALc//SyCvwor91/20P8Ak2nx&#10;j/25/wDpZBX4UV7eA+B+pz1Nwooor0jIKKKKACiiigAooooA/T2iiivYPwQKKKKACiiigAooooAK&#10;+1fhD/yTvSf+23/o56+Kq+1fhD/yTvSf+23/AKOevDzb+FH1/Q+34T/3qp/h/VHY0UUV8sfqI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4n+2h/ybT4x/wC3P/0sgr8KK/df9tD/AJNp8Y/9uf8A6WQV+FFe3gPgfqc9TcKKKK9IyCii&#10;igAooooAKKKKAP09ooor2D8ECiiigAooooAKKKKACvtX4Q/8k70n/tt/6OeviqvtX4Q/8k70n/tt&#10;/wCjnrw82/hR9f0Pt+E/96qf4f1R2NFFFfLH6i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eJ/tof8m0+Mf8Atz/9LIK/Civ3X/bQ&#10;/wCTafGP/bn/AOlkFfhRXt4D4H6nPU3CiiivSMgooooAKKKKACiiigD9PaKKK9g/BAooooAKKKKA&#10;CiiigAr7V+EP/JO9J/7bf+jnr4qr7V+EP/JO9J/7bf8Ao568PNv4UfX9D7fhP/eqn+H9UdjRRRXy&#10;x+o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Hif7aH/JtPjH/ALc//SyCvwor91/20P8Ak2nxj/25/wDpZBX4UV7eA+B+pz1Nwooo&#10;r0jIKKKKACiiigAooooA/T2iiivYPwQKKKKACiiigAooooAK+1fhD/yTvSf+23/o56+Kq+1fhD/y&#10;TvSf+23/AKOevDzb+FH1/Q+34T/3qp/h/VHY0UUV8sfqI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4n+2h/ybT4x/wC3P/0sgr8K&#10;K/df9tD/AJNp8Y/9uf8A6WQV+FFe3gPgfqc9TcKKKK9IyCiiigAooooAKKKKAP09ooor2D8ECiii&#10;gAooooAKKKKACvtX4Q/8k70n/tt/6OeviqvtX4Q/8k70n/tt/wCjnrw82/hR9f0Pt+E/96qf4f1R&#10;2NFFFfLH6i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eJ/tof8m0+Mf8Atz/9LIK/Civ3X/bQ/wCTafGP/bn/AOlkFfhRXt4D4H6n&#10;PU3CiiivSMgooooAKKKKACiiigD9PaKKK9g/BAooooAKKKKACiiigAr7i+HUKQeDtPRFCqPMwAMf&#10;8tGr4dr7s8HWpsvDlpCxBK7+R7uxrwc3fuQXmfecJL99VfkvzNqiiivmD9M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PE/20P+Ta&#10;fGP/AG5/+lkFfhRX7r/tof8AJtPjH/tz/wDSyCvwor28B8D9TnqbhRRRXpGQUUUUAFFFFABRRRQB&#10;+ntFFFewfggUUUUAFFFFABRRRQAoBJwBk19/2dqllbpChYqucFuvJzXwt4Usf7S1+1tsK2/fwwyO&#10;EJ/pX3fXzmby1hH1/Q/RuEoe7Wn6L8wooor50/Q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xP8AbQ/5Np8Y/wDbn/6WQV+FFfuv&#10;+2h/ybT4x/7c/wD0sgr8KK9vAfA/U56m4UUUV6RkFFFFABRRRQAUUUUAfp7RRRXsH4IFFFFABRRR&#10;QAUUUUAd18EtNOp/ErSISm6M+duJGQP3MhGePavsyvl/9mTSmu/FF1egZW02ZOOm9JR6V9QV8lmk&#10;+avbsj9Z4XpcmBc/5pP9F+gUUUV459e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eJ/tof8m0+Mf+3P8A9LIK/Civ3X/bQ/5Np8Y/&#10;9uf/AKWQV+FFe3gPgfqc9TcKKKK9IyCiiigAooooAKKKKAP09ooor2D8ECiiigAooooAKKKKAPpr&#10;9mDRjZ6BqGoFMC98va2Oux5VPb/GvbK474SaGfDvgDTLJlKyR+buLDk5lcjPA9a7GvhMVU9pXnLz&#10;P3PK6H1fBUqfkvver/MKKKK5T1Q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xP9tD/k2nxj/25/8ApZBX4UV+6/7aH/JtPjH/ALc/&#10;/SyCvwor28B8D9TnqbhRRRXpGQUUUUAFFFFABRRRQB+ntFFFewfggUUUUAFFFFABWx4S0N/EniG0&#10;01AS02/AHshb0Pp6Vj17F+zV4a/tPxVLqjJlNPxgkcfvI5V9Pb1Fc+IqeypSn2R6GX4f63iqdHu9&#10;fTr+B9RRxpEgRFVFHRVGAKdRRXwR+8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4n+2h/ybT4x/7c//AEsgr8KK/df9tD/k&#10;2nxj/wBuf/pZBX4UV7eA+B+pz1Nwooor0jIKKKKACiiigAooooA/T2iiivYPwQKKKKACiiigAr64&#10;/Z/8LHQPBEV1LGYrq8z5qsuD8ksgXPAPQ96+X/CPh6XxV4gtdMiV2effjYCTwjN2B/u+lfdFpaxW&#10;VukMKBI1zhVAAGTntXg5tVtCNJddT7zhXCc9WeKltHRer3/D8yaiiivmD9M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+fNFFFfop/O4UUUUAFe1fs4+BTqutvrlzCDbWePLEq/LJvWVDjK4OCB0PFeP6bp1xq17HaWs&#10;TTTyZ2oilicAk8DnoDX254G8JweC/DltpkIUmLdukAGWy7MMkAZxu9K8nMsR7KlyLeX5H1vDmA+t&#10;Yr2017sNfn0/zOgooor5A/Ww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/Pmiiiv&#10;0U/ncKKK6TwH4Ku/HWvw6fbIwRs+ZNg7I/kZhuYKcZ24HFTKShFylsjWlTnWmqcFdvRHrP7OPw7M&#10;sz+Ir+H5Ex9kDLwciWN85X6dD9a+iap6TpNrolhHZ2cKQW8edqIoUDJJPAAHUmrlfDYmu8RUc2fu&#10;GW4KOX4aNGO/XzYUUUVynp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+fNFFFfo&#10;p/O4+GGS4kEcUbSyHoiAkn8K+v8A4NfDdPAugB7mNTqlx/rmxwu1327SVDfdbnNea/AD4Um8mGv6&#10;tb5gT/j2hlTh8iRH3BlwcHBGD9a+jq+ZzLFcz9jB6Lc/S+G8r9nH65WWr+H07/MKKKK8A+9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/PmvQvhJ8MLjx5q4eeN49Li/1kuCN2&#10;VfG0lSp+Zec1h+BPAeo+PNWFnZJhB/rJ3DeXH8rEbmCnGdpAr7J8MeF9P8JaXHY6dCscSZy+1QzZ&#10;YtyVAzjca+vx+MVCPJD4n+B+R5FlDx1T21Vfu4/i+3+ZoWVlBp1slvbQpBAmdscahVGTk4A46k1P&#10;RRXyG+p+tpJKyCiiigY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M+BPAO&#10;m+A9KFpZRAyH/WXDqvmSfMxG5gozjcQPaumooq5zlOTlJ3ZlSpQowVOmrJBRRRUGo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V7+/h0y0kubh9kKY3NgnGSAOnua8G1r4t6neanNNaN9nt227&#10;Y8K2PlAPJTPXNfM5zxBg8jUPrF3KWyW9u/p0/pnrYDLK+YOXstEur/I+gaKKK+mPJ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QkKMnpS15T8YPHX2SNtGs2zK3+vOPufcdeq&#10;8556GvHzbM6OUYSWKr9Nl3fRL+tFqd2CwlTHVlRp9d32Xc5b4oePT4jvPsdq3+gxd8ffyEPdQRgg&#10;1wFFFfyxmGPr5niZ4rEO8pfguiXkj9jw2Gp4SkqNJaL+rn19RRRX9fn4c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Uc86W0TSSNtRepxmk2oq7GlfRHPePPF8fhHSDP965f/AFUf&#10;I3YZQ3OCBw3evmqed7mVpJG3O3U4xW9448UyeK9akuekAx5af3flUHnAJ5XvXO1/MnFOevOcY1Tf&#10;7qGkfPvL59PK3mfreT5csBQvJe/LV/5fL8wooor4s98+vqKKK/tA/B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8o+NHi8W8A0W3bLyf6/j7uCjr1HOfY16Prusw6Bpc19P/q4sZ69&#10;2A7A+tfLmqanPrF/Ld3Lb5pMbmwBnAAHQAdBX5lxxnX1LCLA0X79Xfyj1/8AAtvS59dw9gPrFb6x&#10;Ne7Dbzf/AAN/uKlFFFfz4fpoUUUUAfX1FFFf2gfgg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VQ13V4tB0qe+n/wBVFtz17sF7A+tZ1KkKMJVKjtFK7fZLcqEZTkoRV2zyP42eJ/tN9HpM&#10;LYEGfOGOu4RsvUfyNeWVYvr2TULp7iU5kfGTx2GO30qvX8mZxmM81x1TFz+09F2S2X3fiftWBwsc&#10;Fh40Y9N/XqFFFFeMd4UUUUAfX1FFFf2gfgg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5H8cfEG2O20uJs7t3nDHT/Vsvb+Rr1p3EalmOAK+WvFWtHxDrtzfk583b+ihfQelfm/HWZfU8uWG&#10;g/equ3/bq1f6L0bPquHcJ7fFe2ltDX5vb9WZFFFFfzufqIUUUUAFFFFAH19RRRX9oH4I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cb8VdaGk+E7lVOJ5dvl8ekiZ7Y6GvnOvTfjhrX2vWbfT&#10;1/5dN2733LGw7f1rzKv5q40x/wBdzacIv3aa5V6rV/i7fI/WMgw3sMFGT3nr/l+AUUUV8IfRhRRR&#10;QAUUUUAfX1FFFf2gfgg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XP8Aj3UjpHhO+uxwY/L/&#10;AFkUeh9a5sTXjhaE689oJt+iVzWlTdapGnHeTS+8+dfE+rnXdcub4nJl2/ooHoPSsuiiv49rVZ16&#10;kqtR3lJtv1erP3KEI04KEdloFFFFZGgUUUUAFFFFAH19RRRX9oH4I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5n8ctSNrotraZ4ut3/jrRn0r0yvDfjjf/aNbtrbP/Hvu/8AHljNfF8Y4n6tk1az&#10;1laP3vX8Lnv5FS9rj4X2V39y/wA7HmdFFFfzGfrgUUUUAFFFFABRRRQB9fUUUV/aB+C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NnxRvPtvjfUZBwn7vA9P3SV9J18pa/c/bNXnmxjdt/8AQQK/&#10;J/EOty4OhR/mk39yt/7cfacL0716lTsrfe/+AZ1FFFfg5+jhRRRQAUUUUAFFFFAH19RRRX9oH4I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FdTi2gaQjIXHH418jV9VeJpmt9EuZEOGG3H/fQr5Vr&#10;8Q8Ral6uGp9lJ/e1/kfoPC0bQqy7tfhf/MKKKK/Hj7oKKKKACiiigAooooA+vqKKK/tA/B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MHx1cG18K30oGSuzj/ga18v19NfET/kTtQ/7Z/+jFr5lr8F&#10;8Q2/r1FdOT9WfpHDCX1eo/736IKKKK/KT7MKKKKACiiigAooooA+vqKKK/tA/B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Ob+In/Inah/2z/9GLXzLX018RP+RO1D/tn/AOjFr5lr8D8Q/wDf6P8A&#10;g/8AbmfpPDH+7T/xfogooor8rPsgooooAKKKKACiiigD6+ooor+0D8E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5v4if8idqH/bP/ANGLXzLX018RP+RO1D/tn/6MWvmWvwPxD/3+j/g/9uZ+k8Mf&#10;7tP/ABfogooor8rPsgooooAKKKKACiiigD6+ooor+0D8E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5v4if8idqH/bP/0YtfMtfTXxE/5E7UP+2f8A6MWvmWvwPxD/AN/o/wCD/wBuZ+k8Mf7tP/F+&#10;iCiiivys+yCiiigAooooAKKKKAPr6iiiv7QPwQ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m/i&#10;J/yJ2of9s/8A0YtfMtfTXxE/5E7UP+2f/oxa+Za/A/EP/f6P+D/25n6Twx/u0/8AF+iCiiivys+y&#10;CiiigAooooAKKKKAPr6iiiv7QPwQ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m/iJ/yJ2of9s/&#10;/Ri18y19NfET/kTtQ/7Z/wDoxa+Za/A/EP8A3+j/AIP/AG5n6Twx/u0/8X6IKKKK/Kz7IKKKKACi&#10;iigAooooA+vqKKK/tA/B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Ob+In/Inah/2z/wDRi18y&#10;19NfET/kTtQ/7Z/+jFr5lr8D8Q/9/o/4P/bmfpPDH+7T/wAX6IKKKK/Kz7IKKKKACiiigAooooA+&#10;vqKKK/tA/B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+kP/BHb/mrn/cI/wDb2v0ir83f+CO3&#10;/NXP+4R/7e1+kVfO4v8AjS+X5HVD4UFFFFchYV+Av7Rn/JZfEP8A27/+k8Vfv1X4C/tGf8ll8Q/9&#10;u/8A6TxV6mA+KRjU2PNqKKK9kw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611" o:spid="_x0000_s1027" type="#_x0000_t75" style="position:absolute;width:75438;height:106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C2D80"/>
    <w:multiLevelType w:val="hybridMultilevel"/>
    <w:tmpl w:val="9CA269A8"/>
    <w:lvl w:ilvl="0" w:tplc="AD02D5CE">
      <w:start w:val="9"/>
      <w:numFmt w:val="decimal"/>
      <w:lvlText w:val="%1."/>
      <w:lvlJc w:val="left"/>
      <w:pPr>
        <w:ind w:left="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5A074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1EEA0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EEF4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6CE73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4C36B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9673F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0A8FF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D4895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9635808"/>
    <w:multiLevelType w:val="hybridMultilevel"/>
    <w:tmpl w:val="E9563C74"/>
    <w:lvl w:ilvl="0" w:tplc="A52C3C9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4A7AD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D40D6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821CF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18AFA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481F8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18CDB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2E84F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881E3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2208303">
    <w:abstractNumId w:val="1"/>
  </w:num>
  <w:num w:numId="2" w16cid:durableId="1792431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947"/>
    <w:rsid w:val="00194621"/>
    <w:rsid w:val="00492587"/>
    <w:rsid w:val="00624C67"/>
    <w:rsid w:val="00A84CC2"/>
    <w:rsid w:val="00C9083F"/>
    <w:rsid w:val="00D7246B"/>
    <w:rsid w:val="00EC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C503B"/>
  <w15:docId w15:val="{B356E4AB-110D-4EA8-9B3B-1CF3FD4E4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720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neve\Downloads\Python-projects-1-ACC\ATA%20generator\model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modelo.dotx</Template>
  <TotalTime>0</TotalTime>
  <Pages>1</Pages>
  <Words>85</Words>
  <Characters>461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Neves</dc:creator>
  <cp:keywords/>
  <cp:lastModifiedBy>Lucas Neves</cp:lastModifiedBy>
  <cp:revision>1</cp:revision>
  <dcterms:created xsi:type="dcterms:W3CDTF">2026-08-12T18:07:00Z</dcterms:created>
  <dcterms:modified xsi:type="dcterms:W3CDTF">2026-08-12T18:07:00Z</dcterms:modified>
</cp:coreProperties>
</file>